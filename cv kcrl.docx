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4C7477F3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72DE43A6" w14:textId="77777777" w:rsidR="003D1B71" w:rsidRPr="00665F95" w:rsidRDefault="003D1B71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665F95">
              <w:rPr>
                <w:rFonts w:ascii="Times New Roman" w:hAnsi="Times New Roman" w:cs="Times New Roman"/>
                <w:noProof/>
                <w:lang w:val="en-US" w:eastAsia="zh-CN"/>
              </w:rPr>
              <mc:AlternateContent>
                <mc:Choice Requires="wps">
                  <w:drawing>
                    <wp:inline distT="0" distB="0" distL="0" distR="0" wp14:anchorId="297D8A51" wp14:editId="4EF06755">
                      <wp:extent cx="1704442" cy="1638605"/>
                      <wp:effectExtent l="0" t="0" r="0" b="0"/>
                      <wp:docPr id="3" name="Elipse 3" descr="foto de cara de muj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4442" cy="16386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4132B5" w14:textId="77777777" w:rsidR="00DC3F0A" w:rsidRPr="00CA16E3" w:rsidRDefault="00DC3F0A" w:rsidP="00DC3F0A">
                                  <w:pPr>
                                    <w:jc w:val="center"/>
                                    <w:rPr>
                                      <w:lang w:val="es-ES_tradnl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97D8A51" id="Elipse 3" o:spid="_x0000_s1026" alt="foto de cara de mujer" style="width:134.2pt;height:12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" stroked="f" strokeweight="1pt">
                      <v:fill r:id="rId12" o:title="foto de cara de mujer" recolor="t" rotate="t" type="frame"/>
                      <v:stroke joinstyle="miter"/>
                      <v:textbox>
                        <w:txbxContent>
                          <w:p w14:paraId="3F4132B5" w14:textId="77777777" w:rsidR="00DC3F0A" w:rsidRPr="00CA16E3" w:rsidRDefault="00DC3F0A" w:rsidP="00DC3F0A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53D62034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589E501E" w14:textId="30142CF2" w:rsidR="003D1B71" w:rsidRPr="00665F95" w:rsidRDefault="00E23936" w:rsidP="00310F17">
            <w:pPr>
              <w:pStyle w:val="Ttulo"/>
            </w:pPr>
            <w:r>
              <w:t>Kimberly Consuelo</w:t>
            </w:r>
            <w:r w:rsidR="003D1B71" w:rsidRPr="00665F95">
              <w:rPr>
                <w:lang w:bidi="es-ES"/>
              </w:rPr>
              <w:br/>
            </w:r>
            <w:r>
              <w:t xml:space="preserve">Rojas </w:t>
            </w:r>
            <w:r w:rsidR="00B80FDF">
              <w:t>López</w:t>
            </w:r>
          </w:p>
        </w:tc>
      </w:tr>
      <w:tr w:rsidR="003D1B71" w:rsidRPr="00CA16E3" w14:paraId="53BDCFF2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B2A7215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6674A13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196195576"/>
              <w:placeholder>
                <w:docPart w:val="A4B07FD248BD4B07AD4338B84DB93D1E"/>
              </w:placeholder>
              <w:temporary/>
              <w15:appearance w15:val="hidden"/>
            </w:sdtPr>
            <w:sdtEndPr/>
            <w:sdtContent>
              <w:p w14:paraId="13918875" w14:textId="77777777" w:rsidR="003D1B71" w:rsidRPr="00F20161" w:rsidRDefault="003D1B71" w:rsidP="00F20161">
                <w:pPr>
                  <w:pStyle w:val="Ttulo2"/>
                </w:pPr>
                <w:r w:rsidRPr="00F20161">
                  <w:t>Experiencia</w:t>
                </w:r>
              </w:p>
            </w:sdtContent>
          </w:sdt>
          <w:p w14:paraId="512CA3E7" w14:textId="79B41CA8" w:rsidR="003D1B71" w:rsidRPr="00665F95" w:rsidRDefault="00241F67" w:rsidP="00665F95">
            <w:pPr>
              <w:pStyle w:val="Fechas"/>
              <w:spacing w:line="216" w:lineRule="auto"/>
            </w:pPr>
            <w:r>
              <w:t xml:space="preserve">Febrero 2024 </w:t>
            </w:r>
            <w:r w:rsidR="006A00A1">
              <w:rPr>
                <w:rFonts w:eastAsia="Calibri"/>
                <w:lang w:bidi="es-ES"/>
              </w:rPr>
              <w:t>–</w:t>
            </w:r>
            <w:r>
              <w:rPr>
                <w:rFonts w:eastAsia="Calibri"/>
                <w:lang w:bidi="es-ES"/>
              </w:rPr>
              <w:t xml:space="preserve"> </w:t>
            </w:r>
            <w:r w:rsidR="006A00A1">
              <w:rPr>
                <w:rFonts w:eastAsia="Calibri"/>
                <w:lang w:bidi="es-ES"/>
              </w:rPr>
              <w:t>Actual 2025</w:t>
            </w:r>
          </w:p>
          <w:p w14:paraId="3898C5FC" w14:textId="207401C7" w:rsidR="003D1B71" w:rsidRPr="00665F95" w:rsidRDefault="00D0373F" w:rsidP="00665F95">
            <w:pPr>
              <w:pStyle w:val="Experiencia"/>
              <w:spacing w:line="216" w:lineRule="auto"/>
            </w:pPr>
            <w:r w:rsidRPr="00665F95">
              <w:rPr>
                <w:rStyle w:val="Textoennegrita"/>
                <w:rFonts w:eastAsia="Calibri"/>
                <w:lang w:bidi="es-ES"/>
              </w:rPr>
              <w:t xml:space="preserve"> 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• </w:t>
            </w:r>
            <w:r w:rsidR="006A00A1">
              <w:t>Auxiliar contable</w:t>
            </w:r>
            <w:r w:rsidR="003D1B71" w:rsidRPr="00665F95">
              <w:rPr>
                <w:rStyle w:val="Textoennegrita"/>
                <w:rFonts w:eastAsia="Calibri"/>
                <w:lang w:bidi="es-ES"/>
              </w:rPr>
              <w:t xml:space="preserve"> • </w:t>
            </w:r>
            <w:proofErr w:type="spellStart"/>
            <w:r w:rsidR="006A00A1">
              <w:t>Centralla</w:t>
            </w:r>
            <w:proofErr w:type="spellEnd"/>
            <w:r w:rsidR="006A00A1">
              <w:t xml:space="preserve"> S.A de C.V.</w:t>
            </w:r>
          </w:p>
          <w:p w14:paraId="334FD578" w14:textId="57D13095" w:rsidR="003D1B71" w:rsidRPr="00665F95" w:rsidRDefault="003D1B71" w:rsidP="006A00A1">
            <w:pPr>
              <w:pStyle w:val="Fechas"/>
              <w:spacing w:line="216" w:lineRule="auto"/>
            </w:pPr>
          </w:p>
          <w:p w14:paraId="18BD3B9B" w14:textId="15A905B7" w:rsidR="003D1B71" w:rsidRPr="00665F95" w:rsidRDefault="006A00A1" w:rsidP="00665F95">
            <w:pPr>
              <w:spacing w:line="216" w:lineRule="auto"/>
            </w:pPr>
            <w:r>
              <w:t>Durante este trabajo realizaba y supervisaba cierres contables, ejecución de pagos y cobros, control de tesorería, gestión de entidades financieras y apoyo</w:t>
            </w:r>
            <w:r w:rsidR="00E23936">
              <w:t>.</w:t>
            </w:r>
          </w:p>
          <w:sdt>
            <w:sdtPr>
              <w:id w:val="-1554227259"/>
              <w:placeholder>
                <w:docPart w:val="B8D983B2821447F38DD28CC39F14846D"/>
              </w:placeholder>
              <w:temporary/>
              <w:showingPlcHdr/>
              <w15:appearance w15:val="hidden"/>
            </w:sdtPr>
            <w:sdtEndPr/>
            <w:sdtContent>
              <w:p w14:paraId="2EA46913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745FC77B" w14:textId="4C1A967B" w:rsidR="003D1B71" w:rsidRPr="00665F95" w:rsidRDefault="00241F67" w:rsidP="00665F95">
            <w:pPr>
              <w:pStyle w:val="Nombredelaescuela"/>
              <w:spacing w:line="216" w:lineRule="auto"/>
            </w:pPr>
            <w:r>
              <w:t>Centro de Estudios Científicos y Tecnológicos Numero 5 ¨Benito Juárez¨</w:t>
            </w:r>
            <w:r w:rsidR="003D1B71" w:rsidRPr="00665F95">
              <w:rPr>
                <w:lang w:bidi="es-ES"/>
              </w:rPr>
              <w:t xml:space="preserve">, </w:t>
            </w:r>
            <w:r>
              <w:t>Ciudad de México</w:t>
            </w:r>
          </w:p>
          <w:p w14:paraId="1974A1C3" w14:textId="7FE8DE34" w:rsidR="003D1B71" w:rsidRDefault="00241F67" w:rsidP="00665F95">
            <w:pPr>
              <w:pStyle w:val="Listaconvietas"/>
              <w:spacing w:line="216" w:lineRule="auto"/>
            </w:pPr>
            <w:r>
              <w:t>08/2020</w:t>
            </w:r>
          </w:p>
          <w:p w14:paraId="02B8829A" w14:textId="21EE21D9" w:rsidR="00241F67" w:rsidRDefault="00241F67" w:rsidP="00241F67">
            <w:pPr>
              <w:pStyle w:val="Listaconvietas"/>
              <w:numPr>
                <w:ilvl w:val="0"/>
                <w:numId w:val="0"/>
              </w:numPr>
              <w:spacing w:line="216" w:lineRule="auto"/>
            </w:pPr>
            <w:r>
              <w:t>Licenciatura en contabilidad</w:t>
            </w:r>
          </w:p>
          <w:p w14:paraId="47953FF3" w14:textId="5529EF06" w:rsidR="00241F67" w:rsidRPr="00665F95" w:rsidRDefault="00241F67" w:rsidP="00241F67">
            <w:pPr>
              <w:pStyle w:val="Listaconvietas"/>
              <w:numPr>
                <w:ilvl w:val="0"/>
                <w:numId w:val="0"/>
              </w:numPr>
              <w:spacing w:line="216" w:lineRule="auto"/>
            </w:pPr>
            <w:r>
              <w:t xml:space="preserve">CECyT 5, ¨Benito </w:t>
            </w:r>
            <w:proofErr w:type="spellStart"/>
            <w:r>
              <w:t>Juarez</w:t>
            </w:r>
            <w:proofErr w:type="spellEnd"/>
            <w:r>
              <w:t>¨</w:t>
            </w:r>
          </w:p>
          <w:p w14:paraId="2A6E74DB" w14:textId="1D7E5904" w:rsidR="003D1B71" w:rsidRPr="00F20161" w:rsidRDefault="00E23936" w:rsidP="00F20161">
            <w:pPr>
              <w:pStyle w:val="Ttulo2"/>
            </w:pPr>
            <w:r>
              <w:t>Perfil</w:t>
            </w:r>
          </w:p>
          <w:p w14:paraId="6A85C62E" w14:textId="1CEB5B5D" w:rsidR="003D1B71" w:rsidRDefault="00E23936" w:rsidP="00665F95">
            <w:pPr>
              <w:spacing w:line="216" w:lineRule="auto"/>
            </w:pPr>
            <w:r>
              <w:t xml:space="preserve">Mi carrera profesional se ha desarrollado dentro del área de contabilidad. </w:t>
            </w:r>
            <w:proofErr w:type="spellStart"/>
            <w:r>
              <w:t>Mea</w:t>
            </w:r>
            <w:proofErr w:type="spellEnd"/>
            <w:r>
              <w:t xml:space="preserve"> adapto fácilmente a nuevos procesos contables y herramientas informáticas.</w:t>
            </w:r>
          </w:p>
          <w:p w14:paraId="0C1CD0FC" w14:textId="370D205A" w:rsidR="00E23936" w:rsidRPr="00665F95" w:rsidRDefault="00E23936" w:rsidP="00665F95">
            <w:pPr>
              <w:spacing w:line="216" w:lineRule="auto"/>
            </w:pPr>
            <w:r>
              <w:t xml:space="preserve">Soy una persona analítica y orientada a resultados. </w:t>
            </w:r>
          </w:p>
          <w:p w14:paraId="2910BDA3" w14:textId="497202B3" w:rsidR="003D1B71" w:rsidRPr="00F20161" w:rsidRDefault="00E23936" w:rsidP="00F20161">
            <w:pPr>
              <w:pStyle w:val="Ttulo2"/>
            </w:pPr>
            <w:r>
              <w:t>Competencias</w:t>
            </w:r>
          </w:p>
          <w:p w14:paraId="0247D16A" w14:textId="78599C8F" w:rsidR="003D1B71" w:rsidRDefault="00E23936" w:rsidP="00E23936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Excel</w:t>
            </w:r>
          </w:p>
          <w:p w14:paraId="20D80540" w14:textId="148C03BA" w:rsidR="00E23936" w:rsidRDefault="00E23936" w:rsidP="00E23936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Analisis de datos</w:t>
            </w:r>
          </w:p>
          <w:p w14:paraId="78EDB0A4" w14:textId="2FA5257D" w:rsidR="00E23936" w:rsidRDefault="00E23936" w:rsidP="00E23936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 xml:space="preserve">Elaboración de informes </w:t>
            </w:r>
          </w:p>
          <w:p w14:paraId="0E570C44" w14:textId="7DD7DF22" w:rsidR="00E23936" w:rsidRPr="00665F95" w:rsidRDefault="00E23936" w:rsidP="00E23936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Fiscalidad</w:t>
            </w:r>
          </w:p>
          <w:p w14:paraId="6E7D3096" w14:textId="7DDB74B6" w:rsidR="003D1B71" w:rsidRPr="00E23936" w:rsidRDefault="003D1B71" w:rsidP="00E23936">
            <w:pPr>
              <w:pStyle w:val="Ttulo2"/>
            </w:pPr>
          </w:p>
        </w:tc>
      </w:tr>
      <w:tr w:rsidR="003D1B71" w:rsidRPr="00CA16E3" w14:paraId="2A2B54EF" w14:textId="77777777" w:rsidTr="003D1B71">
        <w:trPr>
          <w:trHeight w:val="1164"/>
        </w:trPr>
        <w:tc>
          <w:tcPr>
            <w:tcW w:w="720" w:type="dxa"/>
          </w:tcPr>
          <w:p w14:paraId="33DF4EA8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18D95169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6414DC7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F5AD1B2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00A9DD5E" w14:textId="77777777" w:rsidTr="003D1B71">
        <w:trPr>
          <w:trHeight w:val="543"/>
        </w:trPr>
        <w:tc>
          <w:tcPr>
            <w:tcW w:w="720" w:type="dxa"/>
          </w:tcPr>
          <w:p w14:paraId="5B66224C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83EB6C4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5ECDC0A9" wp14:editId="16650656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FA1342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8F67265" w14:textId="6A48D57B" w:rsidR="003D1B71" w:rsidRPr="00CA16E3" w:rsidRDefault="00241F6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Álvaro Obregón #71</w:t>
            </w:r>
          </w:p>
          <w:p w14:paraId="418F4377" w14:textId="286736BE" w:rsidR="003D1B71" w:rsidRPr="00CA16E3" w:rsidRDefault="00241F6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Estado de México, 55310</w:t>
            </w:r>
          </w:p>
        </w:tc>
        <w:tc>
          <w:tcPr>
            <w:tcW w:w="423" w:type="dxa"/>
            <w:vMerge/>
          </w:tcPr>
          <w:p w14:paraId="301BFD9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CDCE0D3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A6AD4B9" w14:textId="77777777" w:rsidTr="003D1B71">
        <w:trPr>
          <w:trHeight w:val="183"/>
        </w:trPr>
        <w:tc>
          <w:tcPr>
            <w:tcW w:w="720" w:type="dxa"/>
          </w:tcPr>
          <w:p w14:paraId="0F9E030B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BE770B3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8DB4EBE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068AABC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6AA1D9C" w14:textId="77777777" w:rsidTr="003D1B71">
        <w:trPr>
          <w:trHeight w:val="624"/>
        </w:trPr>
        <w:tc>
          <w:tcPr>
            <w:tcW w:w="720" w:type="dxa"/>
          </w:tcPr>
          <w:p w14:paraId="4F6FA2A9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8C004FD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CB0DD25" wp14:editId="6820AE5A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E63D31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98C1E59" w14:textId="4BD21862" w:rsidR="003D1B71" w:rsidRPr="00CA16E3" w:rsidRDefault="00241F6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7298861252</w:t>
            </w:r>
          </w:p>
        </w:tc>
        <w:tc>
          <w:tcPr>
            <w:tcW w:w="423" w:type="dxa"/>
            <w:vMerge/>
          </w:tcPr>
          <w:p w14:paraId="1F751E44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B16D9B0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3A05E14" w14:textId="77777777" w:rsidTr="003D1B71">
        <w:trPr>
          <w:trHeight w:val="183"/>
        </w:trPr>
        <w:tc>
          <w:tcPr>
            <w:tcW w:w="720" w:type="dxa"/>
          </w:tcPr>
          <w:p w14:paraId="273EE06F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234D858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05C6F8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52F536D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F2B08F0" w14:textId="77777777" w:rsidTr="003D1B71">
        <w:trPr>
          <w:trHeight w:val="633"/>
        </w:trPr>
        <w:tc>
          <w:tcPr>
            <w:tcW w:w="720" w:type="dxa"/>
          </w:tcPr>
          <w:p w14:paraId="1A460B2C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C274BAA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8CDB1B3" wp14:editId="1626F54C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90A92F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A8E6078" w14:textId="41D71ABA" w:rsidR="003D1B71" w:rsidRPr="00CA16E3" w:rsidRDefault="00241F67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kimberlyrojas125@gmail.com</w:t>
            </w:r>
          </w:p>
        </w:tc>
        <w:tc>
          <w:tcPr>
            <w:tcW w:w="423" w:type="dxa"/>
            <w:vMerge/>
          </w:tcPr>
          <w:p w14:paraId="2317BFC6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124E32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0D287E7" w14:textId="77777777" w:rsidTr="003D1B71">
        <w:trPr>
          <w:trHeight w:val="174"/>
        </w:trPr>
        <w:tc>
          <w:tcPr>
            <w:tcW w:w="720" w:type="dxa"/>
          </w:tcPr>
          <w:p w14:paraId="1102BAC1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0C3303E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4B1E81DB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C68856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159A4BB" w14:textId="77777777" w:rsidTr="003D1B71">
        <w:trPr>
          <w:trHeight w:val="633"/>
        </w:trPr>
        <w:tc>
          <w:tcPr>
            <w:tcW w:w="720" w:type="dxa"/>
          </w:tcPr>
          <w:p w14:paraId="27B4677C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EF2CD39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6F9D3335" wp14:editId="7CC266D8">
                      <wp:extent cx="338455" cy="346075"/>
                      <wp:effectExtent l="0" t="0" r="4445" b="0"/>
                      <wp:docPr id="23" name="Grupo 23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8F8DA2" id="Grupo 23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0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3B7EC7E" w14:textId="169AFFA2" w:rsidR="003D1B71" w:rsidRPr="00CA16E3" w:rsidRDefault="00B80FDF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Kim.100202</w:t>
            </w:r>
          </w:p>
        </w:tc>
        <w:tc>
          <w:tcPr>
            <w:tcW w:w="423" w:type="dxa"/>
            <w:vMerge/>
          </w:tcPr>
          <w:p w14:paraId="51F88BC4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716D0E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337048C" w14:textId="77777777" w:rsidTr="00665F95">
        <w:trPr>
          <w:trHeight w:val="4071"/>
        </w:trPr>
        <w:tc>
          <w:tcPr>
            <w:tcW w:w="720" w:type="dxa"/>
          </w:tcPr>
          <w:p w14:paraId="77118035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75706F21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75644B2F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23A53034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40B6378A" w14:textId="2A59CA6D" w:rsidR="007F5B63" w:rsidRPr="00CA16E3" w:rsidRDefault="00B80FDF" w:rsidP="006D79A8">
      <w:pPr>
        <w:pStyle w:val="Textoindependiente"/>
        <w:rPr>
          <w:lang w:val="es-ES_tradnl"/>
        </w:rPr>
      </w:pPr>
      <w:r>
        <w:rPr>
          <w:noProof/>
          <w:lang w:val="es-ES_trad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B77D81" wp14:editId="6B373A22">
                <wp:simplePos x="0" y="0"/>
                <wp:positionH relativeFrom="column">
                  <wp:posOffset>-573735</wp:posOffset>
                </wp:positionH>
                <wp:positionV relativeFrom="paragraph">
                  <wp:posOffset>-7671435</wp:posOffset>
                </wp:positionV>
                <wp:extent cx="2004365" cy="1975104"/>
                <wp:effectExtent l="0" t="0" r="15240" b="2540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4365" cy="1975104"/>
                        </a:xfrm>
                        <a:prstGeom prst="ellipse">
                          <a:avLst/>
                        </a:prstGeom>
                        <a:blipFill dpi="0"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B3F7B6" id="Elipse 2" o:spid="_x0000_s1026" style="position:absolute;margin-left:-45.2pt;margin-top:-604.05pt;width:157.8pt;height:15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" strokecolor="#162a3c [1604]" strokeweight="1pt">
                <v:fill r:id="rId22" o:title="" recolor="t" rotate="t" type="frame"/>
                <v:stroke joinstyle="miter"/>
              </v:oval>
            </w:pict>
          </mc:Fallback>
        </mc:AlternateContent>
      </w:r>
    </w:p>
    <w:sectPr w:rsidR="007F5B63" w:rsidRPr="00CA16E3" w:rsidSect="00665F95">
      <w:headerReference w:type="default" r:id="rId23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609112" w14:textId="77777777" w:rsidR="003E6C23" w:rsidRDefault="003E6C23" w:rsidP="00590471">
      <w:r>
        <w:separator/>
      </w:r>
    </w:p>
  </w:endnote>
  <w:endnote w:type="continuationSeparator" w:id="0">
    <w:p w14:paraId="0B2DB8F3" w14:textId="77777777" w:rsidR="003E6C23" w:rsidRDefault="003E6C23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94769" w14:textId="77777777" w:rsidR="003E6C23" w:rsidRDefault="003E6C23" w:rsidP="00590471">
      <w:r>
        <w:separator/>
      </w:r>
    </w:p>
  </w:footnote>
  <w:footnote w:type="continuationSeparator" w:id="0">
    <w:p w14:paraId="7360A4EC" w14:textId="77777777" w:rsidR="003E6C23" w:rsidRDefault="003E6C23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B6E61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25D16A3" wp14:editId="083A4A4D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418104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3768D1"/>
    <w:multiLevelType w:val="hybridMultilevel"/>
    <w:tmpl w:val="AE36DC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5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F67"/>
    <w:rsid w:val="00060042"/>
    <w:rsid w:val="0008685D"/>
    <w:rsid w:val="00090860"/>
    <w:rsid w:val="00112FD7"/>
    <w:rsid w:val="00150ABD"/>
    <w:rsid w:val="001946FC"/>
    <w:rsid w:val="00222466"/>
    <w:rsid w:val="00241F67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3E6C23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0A1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80FDF"/>
    <w:rsid w:val="00BB1B5D"/>
    <w:rsid w:val="00BC22C7"/>
    <w:rsid w:val="00BD195A"/>
    <w:rsid w:val="00C07240"/>
    <w:rsid w:val="00C14078"/>
    <w:rsid w:val="00CA16E3"/>
    <w:rsid w:val="00CE1E3D"/>
    <w:rsid w:val="00D0373F"/>
    <w:rsid w:val="00D053FA"/>
    <w:rsid w:val="00DC3F0A"/>
    <w:rsid w:val="00E23936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F7E767F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aboratorios\AppData\Local\Microsoft\Office\16.0\DTS\es-ES%7bF2ABCE64-9A73-400F-9D6F-70A044463C7B%7d\%7b22B1F870-9CE8-40BE-83EC-76FC74A656F2%7dtf78128832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4B07FD248BD4B07AD4338B84DB93D1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4CCDF7-4726-4DFC-9C6D-195B886EF554}"/>
      </w:docPartPr>
      <w:docPartBody>
        <w:p w:rsidR="00000000" w:rsidRDefault="00FA194E">
          <w:pPr>
            <w:pStyle w:val="A4B07FD248BD4B07AD4338B84DB93D1E"/>
          </w:pPr>
          <w:r w:rsidRPr="00AC6C7E">
            <w:rPr>
              <w:lang w:bidi="es-ES"/>
            </w:rPr>
            <w:t>Experiencia</w:t>
          </w:r>
        </w:p>
      </w:docPartBody>
    </w:docPart>
    <w:docPart>
      <w:docPartPr>
        <w:name w:val="B8D983B2821447F38DD28CC39F1484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0F9022-6931-4729-9366-5439FC446C3D}"/>
      </w:docPartPr>
      <w:docPartBody>
        <w:p w:rsidR="00000000" w:rsidRDefault="00FA194E">
          <w:pPr>
            <w:pStyle w:val="B8D983B2821447F38DD28CC39F14846D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94E"/>
    <w:rsid w:val="00FA1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A045F1F169B430B84EA0771C9F2DADB">
    <w:name w:val="4A045F1F169B430B84EA0771C9F2DADB"/>
  </w:style>
  <w:style w:type="paragraph" w:customStyle="1" w:styleId="DF2ED82B249141F4A99782802C0CB6D4">
    <w:name w:val="DF2ED82B249141F4A99782802C0CB6D4"/>
  </w:style>
  <w:style w:type="paragraph" w:customStyle="1" w:styleId="A4B07FD248BD4B07AD4338B84DB93D1E">
    <w:name w:val="A4B07FD248BD4B07AD4338B84DB93D1E"/>
  </w:style>
  <w:style w:type="paragraph" w:customStyle="1" w:styleId="92048FF468A24784A897E8EA6ACB7101">
    <w:name w:val="92048FF468A24784A897E8EA6ACB7101"/>
  </w:style>
  <w:style w:type="paragraph" w:customStyle="1" w:styleId="20A0279546BE4262B0CDC10B2DD5F1F7">
    <w:name w:val="20A0279546BE4262B0CDC10B2DD5F1F7"/>
  </w:style>
  <w:style w:type="paragraph" w:customStyle="1" w:styleId="02639FAC1DA147648FFC312108FF9867">
    <w:name w:val="02639FAC1DA147648FFC312108FF9867"/>
  </w:style>
  <w:style w:type="paragraph" w:customStyle="1" w:styleId="8B0203E5DE5F47F0B53CCE67A4777DFE">
    <w:name w:val="8B0203E5DE5F47F0B53CCE67A4777DFE"/>
  </w:style>
  <w:style w:type="paragraph" w:customStyle="1" w:styleId="DEDE4DD310AC45D8926CC0452ED3F770">
    <w:name w:val="DEDE4DD310AC45D8926CC0452ED3F770"/>
  </w:style>
  <w:style w:type="paragraph" w:customStyle="1" w:styleId="B4E674BE01F44721982366EE73C76041">
    <w:name w:val="B4E674BE01F44721982366EE73C76041"/>
  </w:style>
  <w:style w:type="paragraph" w:customStyle="1" w:styleId="5ABCF1B3EAD849D1B9E7B967C9E65A28">
    <w:name w:val="5ABCF1B3EAD849D1B9E7B967C9E65A28"/>
  </w:style>
  <w:style w:type="paragraph" w:customStyle="1" w:styleId="6E9F840676134A229E71E455F3019885">
    <w:name w:val="6E9F840676134A229E71E455F3019885"/>
  </w:style>
  <w:style w:type="paragraph" w:customStyle="1" w:styleId="CBF6A47C5C6546C28FB6E1CC2946F0A7">
    <w:name w:val="CBF6A47C5C6546C28FB6E1CC2946F0A7"/>
  </w:style>
  <w:style w:type="paragraph" w:customStyle="1" w:styleId="732D4A5450144C7DA71AA1BAF7985936">
    <w:name w:val="732D4A5450144C7DA71AA1BAF7985936"/>
  </w:style>
  <w:style w:type="paragraph" w:customStyle="1" w:styleId="8603089862E044BBB94AEB39310CB6C5">
    <w:name w:val="8603089862E044BBB94AEB39310CB6C5"/>
  </w:style>
  <w:style w:type="paragraph" w:customStyle="1" w:styleId="87CCF7832C0342A3A4367579FFD795DC">
    <w:name w:val="87CCF7832C0342A3A4367579FFD795DC"/>
  </w:style>
  <w:style w:type="paragraph" w:customStyle="1" w:styleId="500D0042A78D4EC6A74472F2E7DAAEFF">
    <w:name w:val="500D0042A78D4EC6A74472F2E7DAAEFF"/>
  </w:style>
  <w:style w:type="paragraph" w:customStyle="1" w:styleId="CF5B069CC18F4FADBAA7402F4F8DC492">
    <w:name w:val="CF5B069CC18F4FADBAA7402F4F8DC492"/>
  </w:style>
  <w:style w:type="paragraph" w:customStyle="1" w:styleId="E4D105F031C548A7BE814DAEBF73C300">
    <w:name w:val="E4D105F031C548A7BE814DAEBF73C300"/>
  </w:style>
  <w:style w:type="paragraph" w:customStyle="1" w:styleId="262DED8322A04449951E24C807A3FEB8">
    <w:name w:val="262DED8322A04449951E24C807A3FEB8"/>
  </w:style>
  <w:style w:type="paragraph" w:customStyle="1" w:styleId="B8D983B2821447F38DD28CC39F14846D">
    <w:name w:val="B8D983B2821447F38DD28CC39F14846D"/>
  </w:style>
  <w:style w:type="paragraph" w:customStyle="1" w:styleId="3DCDB1DCC7164EA788B2D5D37026222E">
    <w:name w:val="3DCDB1DCC7164EA788B2D5D37026222E"/>
  </w:style>
  <w:style w:type="paragraph" w:customStyle="1" w:styleId="0C82E186340041C58F12210518F7A603">
    <w:name w:val="0C82E186340041C58F12210518F7A603"/>
  </w:style>
  <w:style w:type="paragraph" w:customStyle="1" w:styleId="730F0BC8BC9343178AB533C774722D9A">
    <w:name w:val="730F0BC8BC9343178AB533C774722D9A"/>
  </w:style>
  <w:style w:type="paragraph" w:customStyle="1" w:styleId="4F7CBF53BE2C42CE88D9F9F5461AD407">
    <w:name w:val="4F7CBF53BE2C42CE88D9F9F5461AD407"/>
  </w:style>
  <w:style w:type="paragraph" w:customStyle="1" w:styleId="21076D4DAF9949888B990714D281506E">
    <w:name w:val="21076D4DAF9949888B990714D281506E"/>
  </w:style>
  <w:style w:type="paragraph" w:customStyle="1" w:styleId="15A311A477DB4B709999F23A090B5329">
    <w:name w:val="15A311A477DB4B709999F23A090B5329"/>
  </w:style>
  <w:style w:type="paragraph" w:customStyle="1" w:styleId="A14B34283A0D4561A1040889EF25029F">
    <w:name w:val="A14B34283A0D4561A1040889EF25029F"/>
  </w:style>
  <w:style w:type="paragraph" w:customStyle="1" w:styleId="A4DEE03D87214D2D98CC20526CFBBEAD">
    <w:name w:val="A4DEE03D87214D2D98CC20526CFBBEAD"/>
  </w:style>
  <w:style w:type="paragraph" w:customStyle="1" w:styleId="DD6EECA5FD014F65A2C709CC11255039">
    <w:name w:val="DD6EECA5FD014F65A2C709CC11255039"/>
  </w:style>
  <w:style w:type="paragraph" w:customStyle="1" w:styleId="C19A8582B2164B3EA176C00F91804707">
    <w:name w:val="C19A8582B2164B3EA176C00F91804707"/>
  </w:style>
  <w:style w:type="paragraph" w:customStyle="1" w:styleId="54A452F572F94757BFB5D91251D4D379">
    <w:name w:val="54A452F572F94757BFB5D91251D4D379"/>
  </w:style>
  <w:style w:type="paragraph" w:customStyle="1" w:styleId="D78CD23341644EE7BBCE4605EA27D291">
    <w:name w:val="D78CD23341644EE7BBCE4605EA27D291"/>
  </w:style>
  <w:style w:type="paragraph" w:customStyle="1" w:styleId="18AE9F1471C347598D0D7563620016F5">
    <w:name w:val="18AE9F1471C347598D0D7563620016F5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E7480BEAA28648C6B7A13AC4419030A3">
    <w:name w:val="E7480BEAA28648C6B7A13AC4419030A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C19E3BB-4C5F-415B-AF00-ED6548533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{22B1F870-9CE8-40BE-83EC-76FC74A656F2}tf78128832_win32</Template>
  <TotalTime>0</TotalTime>
  <Pages>1</Pages>
  <Words>134</Words>
  <Characters>741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2025-09-08T16:05:00Z</dcterms:created>
  <dcterms:modified xsi:type="dcterms:W3CDTF">2025-09-08T16:41:00Z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